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42456F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4in">
            <v:imagedata r:id="rId7" o:title="accern_dashboard"/>
          </v:shape>
        </w:pict>
      </w:r>
    </w:p>
    <w:bookmarkEnd w:id="0"/>
    <w:bookmarkEnd w:id="1"/>
    <w:bookmarkEnd w:id="2"/>
    <w:bookmarkEnd w:id="3"/>
    <w:bookmarkEnd w:id="4"/>
    <w:p w:rsidR="00C6554A" w:rsidRPr="00736F29" w:rsidRDefault="00736F29" w:rsidP="00C6554A">
      <w:pPr>
        <w:pStyle w:val="Title"/>
        <w:rPr>
          <w:color w:val="6F571B"/>
        </w:rPr>
      </w:pPr>
      <w:proofErr w:type="spellStart"/>
      <w:r w:rsidRPr="00736F29">
        <w:rPr>
          <w:color w:val="6F571B"/>
        </w:rPr>
        <w:t>Accern</w:t>
      </w:r>
      <w:proofErr w:type="spellEnd"/>
    </w:p>
    <w:p w:rsidR="00C6554A" w:rsidRPr="00D5413C" w:rsidRDefault="00736F29" w:rsidP="00C6554A">
      <w:pPr>
        <w:pStyle w:val="Subtitle"/>
      </w:pPr>
      <w:r>
        <w:t>Assignment</w:t>
      </w:r>
    </w:p>
    <w:p w:rsidR="00F255FC" w:rsidRDefault="00736F29" w:rsidP="00C6554A">
      <w:pPr>
        <w:pStyle w:val="ContactInfo"/>
      </w:pPr>
      <w:r>
        <w:t>Swatantra Kumar Mishra</w:t>
      </w:r>
      <w:r w:rsidR="00C6554A">
        <w:t xml:space="preserve"> | </w:t>
      </w:r>
      <w:r>
        <w:t>Front-End-Developer</w:t>
      </w:r>
      <w:r w:rsidR="00C6554A">
        <w:t xml:space="preserve"> |</w:t>
      </w:r>
      <w:r w:rsidR="00C6554A" w:rsidRPr="00D5413C">
        <w:t xml:space="preserve"> </w:t>
      </w:r>
      <w:r>
        <w:t>20-01-2017</w:t>
      </w:r>
    </w:p>
    <w:p w:rsidR="00F255FC" w:rsidRDefault="00F255FC" w:rsidP="00C6554A">
      <w:pPr>
        <w:pStyle w:val="ContactInfo"/>
      </w:pPr>
      <w:r>
        <w:t xml:space="preserve">Email - </w:t>
      </w:r>
      <w:hyperlink r:id="rId8" w:history="1">
        <w:r w:rsidRPr="001C63AB">
          <w:rPr>
            <w:rStyle w:val="Hyperlink"/>
          </w:rPr>
          <w:t>swatantramishra1@gmail.com</w:t>
        </w:r>
      </w:hyperlink>
    </w:p>
    <w:p w:rsidR="00A31313" w:rsidRDefault="00F255FC" w:rsidP="00C6554A">
      <w:pPr>
        <w:pStyle w:val="ContactInfo"/>
      </w:pPr>
      <w:r>
        <w:t xml:space="preserve">Mobile No </w:t>
      </w:r>
      <w:r w:rsidR="00A31313">
        <w:t>–</w:t>
      </w:r>
      <w:r>
        <w:t xml:space="preserve"> 9538406805</w:t>
      </w:r>
    </w:p>
    <w:p w:rsidR="00A31313" w:rsidRDefault="00A31313" w:rsidP="00C6554A">
      <w:pPr>
        <w:pStyle w:val="ContactInfo"/>
      </w:pPr>
      <w:proofErr w:type="spellStart"/>
      <w:r w:rsidRPr="00A31313">
        <w:rPr>
          <w:color w:val="FF0000"/>
        </w:rPr>
        <w:t>Git</w:t>
      </w:r>
      <w:proofErr w:type="spellEnd"/>
      <w:r w:rsidRPr="00A31313">
        <w:rPr>
          <w:color w:val="FF0000"/>
        </w:rPr>
        <w:t>-Hub</w:t>
      </w:r>
      <w:r>
        <w:t xml:space="preserve">-  </w:t>
      </w:r>
      <w:hyperlink r:id="rId9" w:history="1">
        <w:r w:rsidRPr="009D5E56">
          <w:rPr>
            <w:rStyle w:val="Hyperlink"/>
          </w:rPr>
          <w:t>https://github.com/Swatantramishra1/accernDemo.git</w:t>
        </w:r>
      </w:hyperlink>
    </w:p>
    <w:p w:rsidR="00C6554A" w:rsidRDefault="00C6554A" w:rsidP="00C6554A">
      <w:pPr>
        <w:pStyle w:val="ContactInfo"/>
      </w:pPr>
      <w:r>
        <w:br w:type="page"/>
      </w:r>
    </w:p>
    <w:p w:rsidR="00C6554A" w:rsidRDefault="00736F29" w:rsidP="00C6554A">
      <w:pPr>
        <w:pStyle w:val="Heading1"/>
      </w:pPr>
      <w:r>
        <w:lastRenderedPageBreak/>
        <w:t>Cover Parts</w:t>
      </w:r>
    </w:p>
    <w:p w:rsidR="00C52079" w:rsidRPr="00514122" w:rsidRDefault="00736F29" w:rsidP="00C52079">
      <w:r>
        <w:t xml:space="preserve">I have cover all pages like Dashboard, </w:t>
      </w:r>
      <w:r w:rsidR="00BF6FFA">
        <w:t>Resource,</w:t>
      </w:r>
      <w:r>
        <w:t xml:space="preserve"> Con</w:t>
      </w:r>
      <w:r w:rsidR="00C52079">
        <w:t>tact and Company with login URL</w:t>
      </w:r>
    </w:p>
    <w:p w:rsidR="00C6554A" w:rsidRDefault="00C52079" w:rsidP="00C6554A">
      <w:pPr>
        <w:pStyle w:val="Heading2"/>
      </w:pPr>
      <w:r>
        <w:t>langauges &amp; Tools</w:t>
      </w:r>
    </w:p>
    <w:p w:rsidR="00C52079" w:rsidRPr="00C52079" w:rsidRDefault="00C52079" w:rsidP="00C52079">
      <w:r>
        <w:t>Used following script languages and tools for this web app</w:t>
      </w:r>
    </w:p>
    <w:p w:rsidR="00C52079" w:rsidRDefault="00BF6FFA" w:rsidP="00C52079">
      <w:pPr>
        <w:pStyle w:val="ListBullet"/>
        <w:numPr>
          <w:ilvl w:val="0"/>
          <w:numId w:val="1"/>
        </w:numPr>
      </w:pPr>
      <w:r>
        <w:t>AngularJS,</w:t>
      </w:r>
      <w:r w:rsidR="00C52079">
        <w:t xml:space="preserve"> </w:t>
      </w:r>
      <w:r w:rsidR="006A3249">
        <w:t>Bootstrap, CSS3, JavaScript</w:t>
      </w:r>
      <w:r w:rsidR="00C52079">
        <w:t>.</w:t>
      </w:r>
    </w:p>
    <w:p w:rsidR="00C52079" w:rsidRDefault="00C52079" w:rsidP="00C52079">
      <w:pPr>
        <w:pStyle w:val="ListBullet"/>
        <w:numPr>
          <w:ilvl w:val="0"/>
          <w:numId w:val="1"/>
        </w:numPr>
      </w:pPr>
      <w:r>
        <w:t xml:space="preserve">IDE for this Web app used Visual Studio 2015 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>Used online tool for minified CSS and JS to make it lighter weight.</w:t>
      </w:r>
    </w:p>
    <w:p w:rsidR="002E110B" w:rsidRDefault="002E110B" w:rsidP="002E110B">
      <w:pPr>
        <w:pStyle w:val="ListBullet"/>
        <w:numPr>
          <w:ilvl w:val="0"/>
          <w:numId w:val="0"/>
        </w:numPr>
        <w:ind w:left="720" w:hanging="360"/>
      </w:pPr>
    </w:p>
    <w:p w:rsidR="00BF6FFA" w:rsidRDefault="002E110B" w:rsidP="00BF6FFA">
      <w:pPr>
        <w:pStyle w:val="Heading2"/>
      </w:pPr>
      <w:r>
        <w:t xml:space="preserve">NEw </w:t>
      </w:r>
      <w:r w:rsidR="006A3249">
        <w:t>THINGS (</w:t>
      </w:r>
      <w:r>
        <w:t>DESign parts)</w:t>
      </w:r>
    </w:p>
    <w:p w:rsidR="00BF6FFA" w:rsidRPr="00C52079" w:rsidRDefault="00BF6FFA" w:rsidP="00BF6FFA">
      <w:r>
        <w:t>Used following things to make good according my perception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Used new collapsible panel </w:t>
      </w:r>
      <w:r w:rsidR="00E7637B">
        <w:rPr>
          <w:noProof/>
          <w:lang w:val="en-IN" w:eastAsia="en-IN"/>
        </w:rPr>
        <w:drawing>
          <wp:inline distT="0" distB="0" distL="0" distR="0" wp14:anchorId="14A5913F" wp14:editId="62DDF66A">
            <wp:extent cx="5486400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F6FFA">
      <w:pPr>
        <w:pStyle w:val="ListBullet"/>
        <w:numPr>
          <w:ilvl w:val="0"/>
          <w:numId w:val="1"/>
        </w:numPr>
        <w:rPr>
          <w:color w:val="FF0000"/>
        </w:rPr>
      </w:pPr>
      <w:proofErr w:type="spellStart"/>
      <w:r w:rsidRPr="00BD7E63">
        <w:rPr>
          <w:b/>
          <w:color w:val="FF0000"/>
          <w:sz w:val="24"/>
          <w:szCs w:val="24"/>
        </w:rPr>
        <w:t>Reson</w:t>
      </w:r>
      <w:proofErr w:type="spellEnd"/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It looks good eas</w:t>
      </w:r>
      <w:bookmarkStart w:id="5" w:name="_GoBack"/>
      <w:bookmarkEnd w:id="5"/>
      <w:r>
        <w:t>y to</w:t>
      </w:r>
      <w:r w:rsidR="00B27824">
        <w:t>,</w:t>
      </w:r>
      <w:r>
        <w:t xml:space="preserve"> understand user that on click</w:t>
      </w:r>
      <w:r w:rsidR="00B27824">
        <w:t>,</w:t>
      </w:r>
      <w:r>
        <w:t xml:space="preserve"> it will expand 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lastRenderedPageBreak/>
        <w:t xml:space="preserve">Used new button </w:t>
      </w:r>
      <w:r>
        <w:rPr>
          <w:noProof/>
          <w:lang w:val="en-IN" w:eastAsia="en-IN"/>
        </w:rPr>
        <w:drawing>
          <wp:inline distT="0" distB="0" distL="0" distR="0" wp14:anchorId="31189195" wp14:editId="5FC53935">
            <wp:extent cx="4019550" cy="1171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D7E63">
      <w:pPr>
        <w:pStyle w:val="ListBullet"/>
        <w:numPr>
          <w:ilvl w:val="0"/>
          <w:numId w:val="1"/>
        </w:numPr>
        <w:rPr>
          <w:color w:val="FF0000"/>
        </w:rPr>
      </w:pPr>
      <w:proofErr w:type="spellStart"/>
      <w:r w:rsidRPr="00BD7E63">
        <w:rPr>
          <w:b/>
          <w:color w:val="FF0000"/>
          <w:sz w:val="24"/>
          <w:szCs w:val="24"/>
        </w:rPr>
        <w:t>Reson</w:t>
      </w:r>
      <w:proofErr w:type="spellEnd"/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It does not have on hover revert property because of it looks</w:t>
      </w:r>
      <w:r w:rsidR="00B27824">
        <w:t xml:space="preserve"> more</w:t>
      </w:r>
      <w:r>
        <w:t xml:space="preserve"> promising than earlier.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>Contact Page (Parts)</w:t>
      </w:r>
      <w:r>
        <w:rPr>
          <w:noProof/>
          <w:lang w:val="en-IN" w:eastAsia="en-IN"/>
        </w:rPr>
        <w:drawing>
          <wp:inline distT="0" distB="0" distL="0" distR="0" wp14:anchorId="2BB4C91A" wp14:editId="4880F915">
            <wp:extent cx="5486400" cy="274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D7E63">
      <w:pPr>
        <w:pStyle w:val="ListBullet"/>
        <w:numPr>
          <w:ilvl w:val="0"/>
          <w:numId w:val="1"/>
        </w:numPr>
        <w:rPr>
          <w:color w:val="FF0000"/>
        </w:rPr>
      </w:pPr>
      <w:proofErr w:type="spellStart"/>
      <w:r w:rsidRPr="00BD7E63">
        <w:rPr>
          <w:b/>
          <w:color w:val="FF0000"/>
          <w:sz w:val="24"/>
          <w:szCs w:val="24"/>
        </w:rPr>
        <w:t>Reson</w:t>
      </w:r>
      <w:proofErr w:type="spellEnd"/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 w:rsidR="00B27824">
        <w:t>All page have</w:t>
      </w:r>
      <w:r>
        <w:t xml:space="preserve"> designed with bootstrap </w:t>
      </w:r>
      <w:r w:rsidR="00EE4FE1">
        <w:t>design, this</w:t>
      </w:r>
      <w:r>
        <w:t xml:space="preserve"> part looks like material so I thought will make like bootstrap and on focus it will make</w:t>
      </w:r>
      <w:r w:rsidR="00670935">
        <w:t xml:space="preserve"> a</w:t>
      </w:r>
      <w:r>
        <w:t xml:space="preserve"> border of Master color so it will give some different look.</w:t>
      </w:r>
    </w:p>
    <w:p w:rsidR="00BF6FFA" w:rsidRPr="00BD7E63" w:rsidRDefault="00BF6FFA" w:rsidP="00BF6FFA">
      <w:pPr>
        <w:pStyle w:val="ListBullet"/>
        <w:numPr>
          <w:ilvl w:val="0"/>
          <w:numId w:val="1"/>
        </w:numPr>
      </w:pPr>
      <w:r>
        <w:t>Resource page “API RESOURCES”</w:t>
      </w:r>
      <w:r w:rsidR="002E110B" w:rsidRPr="002E110B">
        <w:rPr>
          <w:noProof/>
          <w:lang w:val="en-IN" w:eastAsia="en-IN"/>
        </w:rPr>
        <w:t xml:space="preserve"> </w:t>
      </w:r>
      <w:r w:rsidR="002E110B">
        <w:rPr>
          <w:noProof/>
          <w:lang w:val="en-IN" w:eastAsia="en-IN"/>
        </w:rPr>
        <w:drawing>
          <wp:inline distT="0" distB="0" distL="0" distR="0" wp14:anchorId="771B70C8" wp14:editId="446DB114">
            <wp:extent cx="5486400" cy="1948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63" w:rsidRPr="00BD7E63" w:rsidRDefault="00BD7E63" w:rsidP="00BD7E63">
      <w:pPr>
        <w:pStyle w:val="ListBullet"/>
        <w:numPr>
          <w:ilvl w:val="0"/>
          <w:numId w:val="1"/>
        </w:numPr>
        <w:rPr>
          <w:color w:val="FF0000"/>
        </w:rPr>
      </w:pPr>
      <w:proofErr w:type="spellStart"/>
      <w:r w:rsidRPr="00BD7E63">
        <w:rPr>
          <w:b/>
          <w:color w:val="FF0000"/>
          <w:sz w:val="24"/>
          <w:szCs w:val="24"/>
        </w:rPr>
        <w:lastRenderedPageBreak/>
        <w:t>Reson</w:t>
      </w:r>
      <w:proofErr w:type="spellEnd"/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I have made this because it has icon which will make it understandable to end user and alternate color as master color makes it eye catchable.</w:t>
      </w:r>
    </w:p>
    <w:p w:rsidR="002E110B" w:rsidRPr="008D143E" w:rsidRDefault="002E110B" w:rsidP="00BF6FFA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t>Header with Icon</w:t>
      </w:r>
      <w:r>
        <w:rPr>
          <w:noProof/>
          <w:lang w:val="en-IN" w:eastAsia="en-IN"/>
        </w:rPr>
        <w:drawing>
          <wp:inline distT="0" distB="0" distL="0" distR="0" wp14:anchorId="74098C91" wp14:editId="36BE1952">
            <wp:extent cx="5486400" cy="23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3E" w:rsidRPr="008D143E" w:rsidRDefault="008D143E" w:rsidP="008D143E">
      <w:pPr>
        <w:pStyle w:val="ListBullet"/>
        <w:numPr>
          <w:ilvl w:val="0"/>
          <w:numId w:val="1"/>
        </w:numPr>
        <w:rPr>
          <w:color w:val="FF0000"/>
        </w:rPr>
      </w:pPr>
      <w:proofErr w:type="spellStart"/>
      <w:r w:rsidRPr="00BD7E63">
        <w:rPr>
          <w:b/>
          <w:color w:val="FF0000"/>
          <w:sz w:val="24"/>
          <w:szCs w:val="24"/>
        </w:rPr>
        <w:t>Reson</w:t>
      </w:r>
      <w:proofErr w:type="spellEnd"/>
      <w:r w:rsidRPr="00BD7E63">
        <w:rPr>
          <w:color w:val="FF0000"/>
        </w:rPr>
        <w:t xml:space="preserve"> </w:t>
      </w:r>
      <w:r>
        <w:rPr>
          <w:color w:val="FF0000"/>
        </w:rPr>
        <w:t>–</w:t>
      </w:r>
      <w:r w:rsidRPr="00BD7E63">
        <w:rPr>
          <w:color w:val="FF0000"/>
        </w:rPr>
        <w:t xml:space="preserve"> </w:t>
      </w:r>
      <w:r>
        <w:t>With icon header make sense so here also thought to make it like this.</w:t>
      </w:r>
    </w:p>
    <w:p w:rsidR="002E110B" w:rsidRPr="008D143E" w:rsidRDefault="002E110B" w:rsidP="002E110B">
      <w:pPr>
        <w:pStyle w:val="ListBullet"/>
        <w:numPr>
          <w:ilvl w:val="0"/>
          <w:numId w:val="1"/>
        </w:numPr>
      </w:pPr>
      <w:r>
        <w:rPr>
          <w:noProof/>
          <w:lang w:val="en-IN" w:eastAsia="en-IN"/>
        </w:rPr>
        <w:t>Onclick contact Email “</w:t>
      </w:r>
      <w:hyperlink r:id="rId15" w:history="1">
        <w:r w:rsidRPr="002E110B">
          <w:rPr>
            <w:rStyle w:val="Hyperlink"/>
            <w:noProof/>
            <w:lang w:eastAsia="en-IN"/>
          </w:rPr>
          <w:t>info@accern.com</w:t>
        </w:r>
      </w:hyperlink>
      <w:r>
        <w:rPr>
          <w:noProof/>
          <w:lang w:val="en-IN" w:eastAsia="en-IN"/>
        </w:rPr>
        <w:t>” open Emailer to send email.</w:t>
      </w:r>
    </w:p>
    <w:p w:rsidR="008D143E" w:rsidRDefault="008D143E" w:rsidP="008D143E">
      <w:pPr>
        <w:pStyle w:val="Heading2"/>
      </w:pPr>
      <w:r>
        <w:t>Bonus Points</w:t>
      </w:r>
    </w:p>
    <w:p w:rsidR="008D143E" w:rsidRPr="00C52079" w:rsidRDefault="008D143E" w:rsidP="008D143E">
      <w:r>
        <w:t xml:space="preserve">Used </w:t>
      </w:r>
      <w:r w:rsidR="00EE4FE1">
        <w:t xml:space="preserve">following things  </w:t>
      </w:r>
    </w:p>
    <w:p w:rsidR="008D143E" w:rsidRDefault="00EE4FE1" w:rsidP="00EE4FE1">
      <w:pPr>
        <w:pStyle w:val="ListBullet"/>
        <w:numPr>
          <w:ilvl w:val="0"/>
          <w:numId w:val="1"/>
        </w:numPr>
      </w:pPr>
      <w:proofErr w:type="spellStart"/>
      <w:r>
        <w:t>Zendesk</w:t>
      </w:r>
      <w:proofErr w:type="spellEnd"/>
      <w:r>
        <w:t xml:space="preserve"> Chat API</w:t>
      </w:r>
    </w:p>
    <w:p w:rsidR="00736F29" w:rsidRDefault="00BF6FFA" w:rsidP="00736F29">
      <w:pPr>
        <w:pStyle w:val="Heading1"/>
      </w:pPr>
      <w:r>
        <w:t>Uncover Parts (Time Constraint)</w:t>
      </w:r>
    </w:p>
    <w:p w:rsidR="00736F29" w:rsidRDefault="00BF6FFA" w:rsidP="00BF6FFA">
      <w:r>
        <w:t>Following are uncover parts which is not covered due to time constraint.</w:t>
      </w:r>
    </w:p>
    <w:p w:rsidR="00736F29" w:rsidRDefault="00BF6FFA" w:rsidP="00BF6FFA">
      <w:pPr>
        <w:pStyle w:val="ListBullet"/>
        <w:numPr>
          <w:ilvl w:val="0"/>
          <w:numId w:val="1"/>
        </w:numPr>
      </w:pPr>
      <w:r>
        <w:t xml:space="preserve">Company </w:t>
      </w:r>
      <w:r w:rsidR="006A3249">
        <w:t>page -</w:t>
      </w:r>
      <w:r>
        <w:t xml:space="preserve"> Heading “</w:t>
      </w:r>
      <w:r w:rsidRPr="00BF6FFA">
        <w:rPr>
          <w:rFonts w:ascii="Poppins" w:hAnsi="Poppins"/>
          <w:b/>
          <w:bCs/>
          <w:color w:val="00A0B8" w:themeColor="accent1"/>
          <w:shd w:val="clear" w:color="auto" w:fill="FFFFFF"/>
        </w:rPr>
        <w:t xml:space="preserve">Our Technical Process </w:t>
      </w:r>
      <w:r w:rsidRPr="00BF6FFA">
        <w:rPr>
          <w:rFonts w:ascii="Poppins" w:hAnsi="Poppins"/>
          <w:color w:val="00A0B8" w:themeColor="accent1"/>
          <w:shd w:val="clear" w:color="auto" w:fill="FFFFFF"/>
        </w:rPr>
        <w:t xml:space="preserve">Of Discovering Early </w:t>
      </w:r>
      <w:r w:rsidR="006A3249" w:rsidRPr="00BF6FFA">
        <w:rPr>
          <w:rFonts w:ascii="Poppins" w:hAnsi="Poppins"/>
          <w:color w:val="00A0B8" w:themeColor="accent1"/>
          <w:shd w:val="clear" w:color="auto" w:fill="FFFFFF"/>
        </w:rPr>
        <w:t>News</w:t>
      </w:r>
      <w:r w:rsidR="006A3249">
        <w:t xml:space="preserve">” </w:t>
      </w:r>
      <w:r w:rsidR="00B27824">
        <w:t xml:space="preserve">WIP for </w:t>
      </w:r>
      <w:r w:rsidR="006A3249">
        <w:t>Animation</w:t>
      </w:r>
      <w:r w:rsidR="00B27824">
        <w:t xml:space="preserve"> of bubbles will update once it done,</w:t>
      </w:r>
      <w:r>
        <w:t xml:space="preserve"> not achieved because of it was taking time but I am trying to complete it and then send it with code.</w:t>
      </w:r>
    </w:p>
    <w:p w:rsidR="00BF6FFA" w:rsidRDefault="00BF6FFA" w:rsidP="00BF6FFA">
      <w:pPr>
        <w:pStyle w:val="ListBullet"/>
        <w:numPr>
          <w:ilvl w:val="0"/>
          <w:numId w:val="1"/>
        </w:numPr>
      </w:pPr>
      <w:r>
        <w:t xml:space="preserve">Company </w:t>
      </w:r>
      <w:r w:rsidR="006A3249">
        <w:t>page -</w:t>
      </w:r>
      <w:r>
        <w:t xml:space="preserve"> Heading “</w:t>
      </w:r>
      <w:r w:rsidRPr="00BF6FFA">
        <w:rPr>
          <w:color w:val="00A0B8" w:themeColor="accent1"/>
          <w:sz w:val="24"/>
          <w:szCs w:val="24"/>
        </w:rPr>
        <w:t>40</w:t>
      </w:r>
      <w:r>
        <w:t xml:space="preserve">” number </w:t>
      </w:r>
      <w:r w:rsidR="006A3249">
        <w:t>flickering.</w:t>
      </w:r>
    </w:p>
    <w:p w:rsidR="00EE4FE1" w:rsidRPr="00514122" w:rsidRDefault="00EE4FE1" w:rsidP="00EE4FE1">
      <w:pPr>
        <w:pStyle w:val="ListBullet"/>
      </w:pPr>
      <w:r>
        <w:rPr>
          <w:shd w:val="clear" w:color="auto" w:fill="FFFFFF"/>
        </w:rPr>
        <w:t>Mobile size main image is not in center, I have used background image so that I can get over lay easily but when I am using “ position: center” it makes image appear above. I am still working on it</w:t>
      </w:r>
    </w:p>
    <w:p w:rsidR="00EE4FE1" w:rsidRDefault="00EE4FE1" w:rsidP="00EE4FE1">
      <w:pPr>
        <w:pStyle w:val="ListBullet"/>
        <w:numPr>
          <w:ilvl w:val="0"/>
          <w:numId w:val="0"/>
        </w:numPr>
        <w:ind w:left="720"/>
      </w:pPr>
    </w:p>
    <w:p w:rsidR="00BF15F6" w:rsidRDefault="00BF15F6" w:rsidP="00BF15F6">
      <w:pPr>
        <w:pStyle w:val="Heading1"/>
      </w:pPr>
      <w:r>
        <w:t>Page S</w:t>
      </w:r>
      <w:r w:rsidR="00A34E13">
        <w:t>peed Improved</w:t>
      </w:r>
    </w:p>
    <w:p w:rsidR="00BF15F6" w:rsidRDefault="00BF15F6" w:rsidP="00BF15F6">
      <w:pPr>
        <w:pStyle w:val="ListBullet"/>
      </w:pPr>
      <w:r>
        <w:t xml:space="preserve">Used AngularJS to make it easy to </w:t>
      </w:r>
      <w:r w:rsidRPr="002E110B">
        <w:t>maintainable</w:t>
      </w:r>
      <w:r>
        <w:t>.</w:t>
      </w:r>
    </w:p>
    <w:p w:rsidR="00BF15F6" w:rsidRDefault="00BF15F6" w:rsidP="00BF15F6">
      <w:pPr>
        <w:pStyle w:val="ListBullet"/>
        <w:numPr>
          <w:ilvl w:val="0"/>
          <w:numId w:val="1"/>
        </w:numPr>
      </w:pPr>
      <w:r>
        <w:t>Used AngularJS router to route page without any flickering –</w:t>
      </w:r>
    </w:p>
    <w:p w:rsidR="00BF15F6" w:rsidRDefault="0042456F" w:rsidP="00BF15F6">
      <w:pPr>
        <w:pStyle w:val="ListBullet"/>
        <w:numPr>
          <w:ilvl w:val="0"/>
          <w:numId w:val="0"/>
        </w:numPr>
        <w:ind w:left="720"/>
      </w:pPr>
      <w:hyperlink r:id="rId16" w:history="1">
        <w:r w:rsidR="00BF15F6" w:rsidRPr="001C63AB">
          <w:rPr>
            <w:rStyle w:val="Hyperlink"/>
          </w:rPr>
          <w:t>http://accern.com</w:t>
        </w:r>
      </w:hyperlink>
      <w:r w:rsidR="00BF15F6">
        <w:t xml:space="preserve"> &gt; </w:t>
      </w:r>
      <w:r w:rsidR="00EE4FE1">
        <w:t>Open website &gt; Go to any page like “Contact”  &gt;</w:t>
      </w:r>
      <w:r w:rsidR="00BF15F6">
        <w:t xml:space="preserve"> reload all pages so that it download all </w:t>
      </w:r>
      <w:proofErr w:type="spellStart"/>
      <w:r w:rsidR="00BF15F6">
        <w:t>css</w:t>
      </w:r>
      <w:proofErr w:type="spellEnd"/>
      <w:r w:rsidR="00BF15F6">
        <w:t xml:space="preserve"> , </w:t>
      </w:r>
      <w:proofErr w:type="spellStart"/>
      <w:r w:rsidR="00BF15F6">
        <w:t>js</w:t>
      </w:r>
      <w:proofErr w:type="spellEnd"/>
      <w:r w:rsidR="00BF15F6">
        <w:t xml:space="preserve"> and images from server to client</w:t>
      </w:r>
      <w:r w:rsidR="00B27824">
        <w:t>,</w:t>
      </w:r>
      <w:r w:rsidR="00BF15F6">
        <w:t xml:space="preserve"> which makes it slow ,To avoid this used AngularJS UI-Routing : Once you open page which filed are going to static , I am caching on </w:t>
      </w:r>
      <w:r w:rsidR="00B27824">
        <w:t xml:space="preserve">the </w:t>
      </w:r>
      <w:r w:rsidR="00BF15F6">
        <w:t>client side so that after again loading should not need to download again from</w:t>
      </w:r>
      <w:r w:rsidR="00B27824">
        <w:t xml:space="preserve"> the</w:t>
      </w:r>
      <w:r w:rsidR="00BF15F6">
        <w:t xml:space="preserve"> server.</w:t>
      </w:r>
    </w:p>
    <w:p w:rsidR="00BF15F6" w:rsidRDefault="00BF15F6" w:rsidP="00BF15F6">
      <w:pPr>
        <w:pStyle w:val="ListBullet"/>
      </w:pPr>
      <w:r>
        <w:lastRenderedPageBreak/>
        <w:t xml:space="preserve">Used </w:t>
      </w:r>
      <w:proofErr w:type="spellStart"/>
      <w:r>
        <w:t>css</w:t>
      </w:r>
      <w:proofErr w:type="spellEnd"/>
      <w:r>
        <w:t xml:space="preserve"> for transition in your website it happening through </w:t>
      </w:r>
      <w:proofErr w:type="spellStart"/>
      <w:r>
        <w:t>js</w:t>
      </w:r>
      <w:proofErr w:type="spellEnd"/>
      <w:r>
        <w:t xml:space="preserve"> and lots of </w:t>
      </w:r>
      <w:proofErr w:type="spellStart"/>
      <w:r>
        <w:t>css</w:t>
      </w:r>
      <w:proofErr w:type="spellEnd"/>
      <w:r>
        <w:t>.</w:t>
      </w:r>
    </w:p>
    <w:p w:rsidR="00A34E13" w:rsidRDefault="00BF15F6" w:rsidP="00BF15F6">
      <w:pPr>
        <w:pStyle w:val="ListBullet"/>
      </w:pPr>
      <w:r>
        <w:t>Used minified file on server while deploying it makes it faster and reliable.</w:t>
      </w:r>
      <w:r w:rsidR="00A34E13">
        <w:t xml:space="preserve"> open </w:t>
      </w:r>
      <w:hyperlink r:id="rId17" w:history="1">
        <w:r w:rsidR="00A34E13" w:rsidRPr="001C63AB">
          <w:rPr>
            <w:rStyle w:val="Hyperlink"/>
          </w:rPr>
          <w:t>https://accern.herokuapp.com</w:t>
        </w:r>
      </w:hyperlink>
      <w:r w:rsidR="00A34E13">
        <w:t xml:space="preserve"> &gt; it </w:t>
      </w:r>
      <w:r w:rsidR="00EE4FE1">
        <w:t>shows stats</w:t>
      </w:r>
    </w:p>
    <w:p w:rsidR="00BF15F6" w:rsidRDefault="00A34E13" w:rsidP="00BF15F6">
      <w:pPr>
        <w:pStyle w:val="ListBullet"/>
      </w:pPr>
      <w:r>
        <w:rPr>
          <w:noProof/>
          <w:lang w:val="en-IN" w:eastAsia="en-IN"/>
        </w:rPr>
        <w:drawing>
          <wp:inline distT="0" distB="0" distL="0" distR="0" wp14:anchorId="3D63C6C6" wp14:editId="689B2A96">
            <wp:extent cx="5486400" cy="1905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42456F" w:rsidP="00BF15F6">
      <w:pPr>
        <w:pStyle w:val="ListBullet"/>
      </w:pPr>
      <w:hyperlink r:id="rId19" w:history="1">
        <w:r w:rsidR="00A34E13" w:rsidRPr="001C63AB">
          <w:rPr>
            <w:rStyle w:val="Hyperlink"/>
          </w:rPr>
          <w:t>http://accern.com</w:t>
        </w:r>
      </w:hyperlink>
      <w:r w:rsidR="00A34E13">
        <w:t xml:space="preserve"> &gt; after one time open again reload </w:t>
      </w:r>
      <w:r w:rsidR="00A34E13">
        <w:rPr>
          <w:noProof/>
          <w:lang w:val="en-IN" w:eastAsia="en-IN"/>
        </w:rPr>
        <w:drawing>
          <wp:inline distT="0" distB="0" distL="0" distR="0" wp14:anchorId="6F326FDF" wp14:editId="1B6862AB">
            <wp:extent cx="5486400" cy="191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13" w:rsidRDefault="00A34E13" w:rsidP="00BF15F6">
      <w:pPr>
        <w:pStyle w:val="ListBullet"/>
      </w:pPr>
      <w:r>
        <w:t>Image ta</w:t>
      </w:r>
      <w:r w:rsidR="00B27824">
        <w:t>kes</w:t>
      </w:r>
      <w:r>
        <w:t xml:space="preserve"> too much time to load so I cached it to reuse meanwhile.</w:t>
      </w:r>
    </w:p>
    <w:p w:rsidR="00A34E13" w:rsidRDefault="00A34E13" w:rsidP="00A34E13">
      <w:pPr>
        <w:pStyle w:val="Heading1"/>
      </w:pPr>
      <w:r>
        <w:t xml:space="preserve">Needs to improve </w:t>
      </w:r>
    </w:p>
    <w:p w:rsidR="00A34E13" w:rsidRDefault="00B27824" w:rsidP="00A34E13">
      <w:r>
        <w:t>Following parts are needed</w:t>
      </w:r>
      <w:r w:rsidR="00A34E13">
        <w:t xml:space="preserve"> to cover while we will make </w:t>
      </w:r>
      <w:r>
        <w:t>“http://</w:t>
      </w:r>
      <w:r w:rsidR="00A34E13">
        <w:t>accern.com</w:t>
      </w:r>
      <w:r>
        <w:t>”</w:t>
      </w:r>
      <w:r w:rsidR="00A34E13">
        <w:t>.</w:t>
      </w:r>
    </w:p>
    <w:p w:rsidR="00A34E13" w:rsidRDefault="00A34E13" w:rsidP="00A34E13">
      <w:pPr>
        <w:pStyle w:val="ListBullet"/>
        <w:numPr>
          <w:ilvl w:val="0"/>
          <w:numId w:val="1"/>
        </w:numPr>
      </w:pPr>
      <w:r>
        <w:t>We ca</w:t>
      </w:r>
      <w:r w:rsidR="006A3249">
        <w:t>n</w:t>
      </w:r>
      <w:r>
        <w:t xml:space="preserve"> use less size images which will make page faster.</w:t>
      </w:r>
    </w:p>
    <w:p w:rsidR="00A34E13" w:rsidRDefault="00A34E13" w:rsidP="00A34E13">
      <w:pPr>
        <w:pStyle w:val="ListBullet"/>
      </w:pPr>
      <w:r>
        <w:t>Use of CDN (C</w:t>
      </w:r>
      <w:r w:rsidRPr="00A34E13">
        <w:t>ontent</w:t>
      </w:r>
      <w:r>
        <w:t xml:space="preserve"> delivery network) can play major role in page speed.</w:t>
      </w:r>
    </w:p>
    <w:p w:rsidR="00B27824" w:rsidRDefault="00F255FC" w:rsidP="00B27824">
      <w:pPr>
        <w:pStyle w:val="ListBullet"/>
      </w:pPr>
      <w:r>
        <w:t xml:space="preserve">In </w:t>
      </w:r>
      <w:hyperlink r:id="rId21" w:history="1">
        <w:r w:rsidRPr="001C63AB">
          <w:rPr>
            <w:rStyle w:val="Hyperlink"/>
          </w:rPr>
          <w:t>http://accern.com</w:t>
        </w:r>
      </w:hyperlink>
      <w:r>
        <w:t xml:space="preserve"> </w:t>
      </w:r>
      <w:r w:rsidR="00B27824">
        <w:t>-  A lot many in-line CSS and JS code has been used which needs to be taken care of writing them in a separate file and using its minified file’s reference.</w:t>
      </w:r>
    </w:p>
    <w:p w:rsidR="00F255FC" w:rsidRDefault="00F255FC" w:rsidP="00F255FC">
      <w:pPr>
        <w:pStyle w:val="Heading1"/>
      </w:pPr>
      <w:r>
        <w:lastRenderedPageBreak/>
        <w:t>Conclusion</w:t>
      </w:r>
    </w:p>
    <w:p w:rsidR="00F255FC" w:rsidRDefault="00F255FC" w:rsidP="00F255FC">
      <w:pPr>
        <w:pStyle w:val="ListBullet"/>
        <w:numPr>
          <w:ilvl w:val="0"/>
          <w:numId w:val="0"/>
        </w:numPr>
        <w:ind w:left="720"/>
        <w:rPr>
          <w:rFonts w:asciiTheme="majorHAnsi" w:hAnsiTheme="majorHAnsi"/>
          <w:iCs/>
          <w:color w:val="808080" w:themeColor="background1" w:themeShade="80"/>
          <w:shd w:val="clear" w:color="auto" w:fill="FFFFFF"/>
        </w:rPr>
      </w:pPr>
      <w:r w:rsidRPr="00F255FC">
        <w:rPr>
          <w:iCs/>
          <w:color w:val="808080" w:themeColor="background1" w:themeShade="80"/>
          <w:shd w:val="clear" w:color="auto" w:fill="FFFFFF"/>
        </w:rPr>
        <w:t xml:space="preserve">In summary, 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thanks for this opportunity</w:t>
      </w:r>
      <w:r w:rsidR="00EE4FE1"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. G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ot to learn more about page optimization and build</w:t>
      </w:r>
      <w:r w:rsidR="00EE4FE1"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>ing</w:t>
      </w:r>
      <w:r>
        <w:rPr>
          <w:rFonts w:asciiTheme="majorHAnsi" w:hAnsiTheme="majorHAnsi"/>
          <w:iCs/>
          <w:color w:val="808080" w:themeColor="background1" w:themeShade="80"/>
          <w:shd w:val="clear" w:color="auto" w:fill="FFFFFF"/>
        </w:rPr>
        <w:t xml:space="preserve"> website in quick time.</w:t>
      </w:r>
    </w:p>
    <w:p w:rsidR="00F255FC" w:rsidRPr="00F255FC" w:rsidRDefault="00F255FC" w:rsidP="00F255FC">
      <w:pPr>
        <w:pStyle w:val="ListBullet"/>
        <w:numPr>
          <w:ilvl w:val="0"/>
          <w:numId w:val="0"/>
        </w:numPr>
        <w:ind w:left="720"/>
        <w:rPr>
          <w:color w:val="808080" w:themeColor="background1" w:themeShade="80"/>
        </w:rPr>
      </w:pPr>
    </w:p>
    <w:p w:rsidR="00F255FC" w:rsidRDefault="00F255FC" w:rsidP="00F255FC">
      <w:pPr>
        <w:pStyle w:val="ListBullet"/>
        <w:numPr>
          <w:ilvl w:val="0"/>
          <w:numId w:val="0"/>
        </w:numPr>
        <w:ind w:left="720"/>
      </w:pPr>
    </w:p>
    <w:p w:rsidR="00A34E13" w:rsidRDefault="00A34E13" w:rsidP="00A34E13">
      <w:pPr>
        <w:pStyle w:val="ListBullet"/>
        <w:numPr>
          <w:ilvl w:val="0"/>
          <w:numId w:val="0"/>
        </w:numPr>
        <w:ind w:left="720"/>
      </w:pPr>
    </w:p>
    <w:p w:rsidR="00736F29" w:rsidRDefault="00736F29" w:rsidP="00736F29"/>
    <w:p w:rsidR="00736F29" w:rsidRDefault="00736F29"/>
    <w:sectPr w:rsidR="00736F29">
      <w:footerReference w:type="default" r:id="rId2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456F" w:rsidRDefault="0042456F" w:rsidP="00C6554A">
      <w:pPr>
        <w:spacing w:before="0" w:after="0" w:line="240" w:lineRule="auto"/>
      </w:pPr>
      <w:r>
        <w:separator/>
      </w:r>
    </w:p>
  </w:endnote>
  <w:endnote w:type="continuationSeparator" w:id="0">
    <w:p w:rsidR="0042456F" w:rsidRDefault="0042456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E7637B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456F" w:rsidRDefault="0042456F" w:rsidP="00C6554A">
      <w:pPr>
        <w:spacing w:before="0" w:after="0" w:line="240" w:lineRule="auto"/>
      </w:pPr>
      <w:r>
        <w:separator/>
      </w:r>
    </w:p>
  </w:footnote>
  <w:footnote w:type="continuationSeparator" w:id="0">
    <w:p w:rsidR="0042456F" w:rsidRDefault="0042456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F29"/>
    <w:rsid w:val="002554CD"/>
    <w:rsid w:val="00293B83"/>
    <w:rsid w:val="002B4294"/>
    <w:rsid w:val="002E110B"/>
    <w:rsid w:val="00333D0D"/>
    <w:rsid w:val="0042456F"/>
    <w:rsid w:val="00475806"/>
    <w:rsid w:val="004C049F"/>
    <w:rsid w:val="005000E2"/>
    <w:rsid w:val="00525F09"/>
    <w:rsid w:val="00670935"/>
    <w:rsid w:val="006A3249"/>
    <w:rsid w:val="006A3CE7"/>
    <w:rsid w:val="00736F29"/>
    <w:rsid w:val="008D143E"/>
    <w:rsid w:val="009977F2"/>
    <w:rsid w:val="00A31313"/>
    <w:rsid w:val="00A34E13"/>
    <w:rsid w:val="00B27824"/>
    <w:rsid w:val="00BD7E63"/>
    <w:rsid w:val="00BF15F6"/>
    <w:rsid w:val="00BF6FFA"/>
    <w:rsid w:val="00C52079"/>
    <w:rsid w:val="00C6554A"/>
    <w:rsid w:val="00E265D8"/>
    <w:rsid w:val="00E7637B"/>
    <w:rsid w:val="00ED7C44"/>
    <w:rsid w:val="00EE403F"/>
    <w:rsid w:val="00EE4FE1"/>
    <w:rsid w:val="00F2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EF6E95-CD77-4D76-A41E-2A13AC03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watantramishra1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accern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yperlink" Target="https://accern.herokuapp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accern.com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info@accern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accern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watantramishra1/accernDemo.git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tantr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136</TotalTime>
  <Pages>6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Swatantra Mishra</dc:creator>
  <cp:keywords/>
  <dc:description/>
  <cp:lastModifiedBy>Swatantra Mishra</cp:lastModifiedBy>
  <cp:revision>7</cp:revision>
  <dcterms:created xsi:type="dcterms:W3CDTF">2017-01-19T18:22:00Z</dcterms:created>
  <dcterms:modified xsi:type="dcterms:W3CDTF">2017-01-20T17:00:00Z</dcterms:modified>
</cp:coreProperties>
</file>